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6E6" w:rsidRDefault="00D126E6">
      <w:pPr>
        <w:pStyle w:val="normal0"/>
        <w:jc w:val="both"/>
        <w:rPr>
          <w:b/>
        </w:rPr>
      </w:pPr>
      <w:r>
        <w:rPr>
          <w:b/>
        </w:rPr>
        <w:t>Порядок выполнения работы.</w:t>
      </w:r>
    </w:p>
    <w:p w:rsidR="00D126E6" w:rsidRDefault="00D126E6">
      <w:pPr>
        <w:pStyle w:val="normal0"/>
        <w:jc w:val="both"/>
        <w:rPr>
          <w:b/>
        </w:rPr>
      </w:pPr>
    </w:p>
    <w:p w:rsidR="00D126E6" w:rsidRPr="002034E2" w:rsidRDefault="00D126E6">
      <w:pPr>
        <w:pStyle w:val="normal0"/>
        <w:jc w:val="both"/>
        <w:rPr>
          <w:b/>
        </w:rPr>
      </w:pPr>
    </w:p>
    <w:p w:rsidR="00D126E6" w:rsidRPr="00BA7EDB" w:rsidRDefault="00D126E6">
      <w:pPr>
        <w:pStyle w:val="normal0"/>
        <w:jc w:val="both"/>
        <w:rPr>
          <w:b/>
        </w:rPr>
      </w:pPr>
      <w:r>
        <w:rPr>
          <w:b/>
        </w:rPr>
        <w:t xml:space="preserve">1 </w:t>
      </w:r>
      <w:r w:rsidRPr="001A1A1E">
        <w:t xml:space="preserve">Откройте </w:t>
      </w:r>
      <w:r>
        <w:rPr>
          <w:lang w:val="en-US"/>
        </w:rPr>
        <w:t>Anaconda</w:t>
      </w:r>
      <w:r w:rsidRPr="00514537">
        <w:t xml:space="preserve"> </w:t>
      </w:r>
      <w:r>
        <w:rPr>
          <w:lang w:val="en-US"/>
        </w:rPr>
        <w:t>Prompt</w:t>
      </w:r>
      <w:r w:rsidRPr="009C3872">
        <w:t xml:space="preserve"> </w:t>
      </w:r>
      <w:r>
        <w:t xml:space="preserve"> или консоль команд, а</w:t>
      </w:r>
      <w:r w:rsidRPr="009C3872">
        <w:t>к</w:t>
      </w:r>
      <w:r>
        <w:t>тивируйте созданную для выполнения лабораторных работ среду с установленным pytorch</w:t>
      </w:r>
    </w:p>
    <w:p w:rsidR="00D126E6" w:rsidRDefault="00D126E6">
      <w:pPr>
        <w:pStyle w:val="normal0"/>
        <w:jc w:val="both"/>
        <w:rPr>
          <w:b/>
        </w:rPr>
      </w:pPr>
    </w:p>
    <w:p w:rsidR="00D126E6" w:rsidRPr="00BA7EDB" w:rsidRDefault="00D126E6">
      <w:pPr>
        <w:pStyle w:val="normal0"/>
        <w:jc w:val="both"/>
        <w:rPr>
          <w:b/>
          <w:lang w:val="en-US"/>
        </w:rPr>
      </w:pPr>
      <w:r>
        <w:rPr>
          <w:b/>
        </w:rPr>
        <w:t xml:space="preserve">2 </w:t>
      </w:r>
      <w:r>
        <w:t xml:space="preserve">Запустите </w:t>
      </w:r>
      <w:r w:rsidRPr="00BA7EDB">
        <w:rPr>
          <w:i/>
        </w:rPr>
        <w:t>IDE</w:t>
      </w:r>
    </w:p>
    <w:p w:rsidR="00D126E6" w:rsidRDefault="00D126E6">
      <w:pPr>
        <w:pStyle w:val="normal0"/>
        <w:jc w:val="both"/>
        <w:rPr>
          <w:b/>
          <w:lang w:val="en-US"/>
        </w:rPr>
      </w:pPr>
    </w:p>
    <w:p w:rsidR="00D126E6" w:rsidRDefault="00D126E6">
      <w:pPr>
        <w:pStyle w:val="normal0"/>
        <w:jc w:val="both"/>
        <w:rPr>
          <w:lang w:val="en-US"/>
        </w:rPr>
      </w:pPr>
      <w:r w:rsidRPr="00936174">
        <w:rPr>
          <w:b/>
          <w:lang w:val="en-US"/>
        </w:rPr>
        <w:t xml:space="preserve">3 </w:t>
      </w:r>
      <w:r w:rsidRPr="00876291">
        <w:t>От</w:t>
      </w:r>
      <w:r>
        <w:t>кройте</w:t>
      </w:r>
      <w:r w:rsidRPr="00936174">
        <w:rPr>
          <w:lang w:val="en-US"/>
        </w:rPr>
        <w:t xml:space="preserve"> </w:t>
      </w:r>
      <w:r>
        <w:t>файл</w:t>
      </w:r>
      <w:r w:rsidRPr="00936174">
        <w:rPr>
          <w:lang w:val="en-US"/>
        </w:rPr>
        <w:t xml:space="preserve"> </w:t>
      </w:r>
      <w:r w:rsidRPr="002034E2">
        <w:rPr>
          <w:lang w:val="en-US"/>
        </w:rPr>
        <w:t>Lab5_cnn_classification.py</w:t>
      </w:r>
      <w:r w:rsidRPr="00936174">
        <w:rPr>
          <w:lang w:val="en-US"/>
        </w:rPr>
        <w:t>.</w:t>
      </w:r>
    </w:p>
    <w:p w:rsidR="00D126E6" w:rsidRPr="00936174" w:rsidRDefault="00D126E6">
      <w:pPr>
        <w:pStyle w:val="normal0"/>
        <w:jc w:val="both"/>
        <w:rPr>
          <w:lang w:val="en-US"/>
        </w:rPr>
      </w:pPr>
    </w:p>
    <w:p w:rsidR="00D126E6" w:rsidRPr="00936174" w:rsidRDefault="00D126E6" w:rsidP="00BA7EDB">
      <w:pPr>
        <w:pStyle w:val="normal0"/>
        <w:jc w:val="both"/>
      </w:pPr>
      <w:r w:rsidRPr="00936174">
        <w:rPr>
          <w:b/>
        </w:rPr>
        <w:t xml:space="preserve">4 </w:t>
      </w:r>
      <w:r w:rsidRPr="00936174">
        <w:t xml:space="preserve"> </w:t>
      </w:r>
      <w:r>
        <w:t>Прочитайте комментарии и выполните код.</w:t>
      </w:r>
    </w:p>
    <w:p w:rsidR="00D126E6" w:rsidRPr="00936174" w:rsidRDefault="00D126E6">
      <w:pPr>
        <w:pStyle w:val="normal0"/>
        <w:jc w:val="both"/>
        <w:rPr>
          <w:b/>
        </w:rPr>
      </w:pPr>
    </w:p>
    <w:p w:rsidR="00D126E6" w:rsidRDefault="00D126E6" w:rsidP="00876291">
      <w:pPr>
        <w:pStyle w:val="normal0"/>
        <w:tabs>
          <w:tab w:val="left" w:pos="180"/>
        </w:tabs>
        <w:jc w:val="both"/>
      </w:pPr>
      <w:r w:rsidRPr="00BA7EDB">
        <w:rPr>
          <w:b/>
        </w:rPr>
        <w:t>5</w:t>
      </w:r>
      <w:r w:rsidRPr="00876291">
        <w:t xml:space="preserve"> </w:t>
      </w:r>
      <w:r>
        <w:t>После ознакомления с кодом выполните задание.</w:t>
      </w:r>
    </w:p>
    <w:p w:rsidR="00D126E6" w:rsidRPr="002034E2" w:rsidRDefault="00D126E6" w:rsidP="00876291">
      <w:pPr>
        <w:pStyle w:val="normal0"/>
        <w:tabs>
          <w:tab w:val="left" w:pos="180"/>
        </w:tabs>
        <w:jc w:val="both"/>
      </w:pPr>
    </w:p>
    <w:p w:rsidR="00D126E6" w:rsidRDefault="00D126E6">
      <w:pPr>
        <w:pStyle w:val="normal0"/>
        <w:jc w:val="both"/>
        <w:rPr>
          <w:b/>
        </w:rPr>
      </w:pPr>
    </w:p>
    <w:p w:rsidR="00D126E6" w:rsidRPr="00685A92" w:rsidRDefault="00D126E6">
      <w:pPr>
        <w:pStyle w:val="normal0"/>
        <w:jc w:val="both"/>
        <w:rPr>
          <w:b/>
        </w:rPr>
      </w:pPr>
      <w:r w:rsidRPr="00685A92">
        <w:rPr>
          <w:b/>
        </w:rPr>
        <w:t>Задание</w:t>
      </w:r>
      <w:r>
        <w:rPr>
          <w:b/>
        </w:rPr>
        <w:t xml:space="preserve"> 1*</w:t>
      </w:r>
      <w:r w:rsidRPr="00685A92">
        <w:rPr>
          <w:b/>
        </w:rPr>
        <w:t>:</w:t>
      </w:r>
    </w:p>
    <w:p w:rsidR="00D126E6" w:rsidRPr="002062C9" w:rsidRDefault="00D126E6">
      <w:pPr>
        <w:pStyle w:val="normal0"/>
        <w:jc w:val="both"/>
      </w:pPr>
      <w:r w:rsidRPr="00685A92">
        <w:t xml:space="preserve">1 </w:t>
      </w:r>
      <w:r>
        <w:t>Создайте свой собственный набор данных для классификации объектов не менее чем по 3 классам</w:t>
      </w:r>
      <w:r w:rsidRPr="002062C9">
        <w:t>.</w:t>
      </w:r>
    </w:p>
    <w:p w:rsidR="00D126E6" w:rsidRDefault="00D126E6">
      <w:pPr>
        <w:pStyle w:val="normal0"/>
        <w:jc w:val="both"/>
      </w:pPr>
    </w:p>
    <w:p w:rsidR="00D126E6" w:rsidRPr="002034E2" w:rsidRDefault="00D126E6">
      <w:pPr>
        <w:pStyle w:val="normal0"/>
        <w:jc w:val="both"/>
      </w:pPr>
      <w:r w:rsidRPr="002062C9">
        <w:t>2</w:t>
      </w:r>
      <w:r>
        <w:t xml:space="preserve"> Загрузите предобученную нейронную сеть из библиотеки pytorch и обучите ее на решение созданной задачи.</w:t>
      </w:r>
    </w:p>
    <w:p w:rsidR="00D126E6" w:rsidRDefault="00D126E6">
      <w:pPr>
        <w:pStyle w:val="normal0"/>
        <w:jc w:val="both"/>
      </w:pPr>
    </w:p>
    <w:p w:rsidR="00D126E6" w:rsidRDefault="00D126E6">
      <w:pPr>
        <w:pStyle w:val="normal0"/>
        <w:jc w:val="both"/>
        <w:rPr>
          <w:i/>
        </w:rPr>
      </w:pPr>
      <w:r w:rsidRPr="002034E2">
        <w:rPr>
          <w:i/>
        </w:rPr>
        <w:t>*Для упрощения создания датасета рекомендуется объединяться в команды по 3-5  челове</w:t>
      </w:r>
      <w:r>
        <w:rPr>
          <w:i/>
        </w:rPr>
        <w:t>к</w:t>
      </w:r>
      <w:r w:rsidRPr="002034E2">
        <w:rPr>
          <w:i/>
        </w:rPr>
        <w:t>.</w:t>
      </w:r>
      <w:r>
        <w:rPr>
          <w:i/>
        </w:rPr>
        <w:t xml:space="preserve"> Изображения можно собирать самостоятельно (фотографировать) или скачивать из Интернета.</w:t>
      </w:r>
    </w:p>
    <w:p w:rsidR="00D126E6" w:rsidRDefault="00D126E6">
      <w:pPr>
        <w:pStyle w:val="normal0"/>
        <w:jc w:val="both"/>
        <w:rPr>
          <w:i/>
        </w:rPr>
      </w:pPr>
    </w:p>
    <w:p w:rsidR="00D126E6" w:rsidRPr="002034E2" w:rsidRDefault="00D126E6">
      <w:pPr>
        <w:pStyle w:val="normal0"/>
        <w:jc w:val="both"/>
        <w:rPr>
          <w:b/>
        </w:rPr>
      </w:pPr>
      <w:r w:rsidRPr="002034E2">
        <w:rPr>
          <w:b/>
        </w:rPr>
        <w:t xml:space="preserve">Нельзя использовать существующие </w:t>
      </w:r>
      <w:r>
        <w:rPr>
          <w:b/>
        </w:rPr>
        <w:t xml:space="preserve">готовые </w:t>
      </w:r>
      <w:r w:rsidRPr="002034E2">
        <w:rPr>
          <w:b/>
        </w:rPr>
        <w:t>наборы данных из Интернета.</w:t>
      </w:r>
    </w:p>
    <w:p w:rsidR="00D126E6" w:rsidRDefault="00D126E6">
      <w:pPr>
        <w:pStyle w:val="normal0"/>
        <w:jc w:val="both"/>
      </w:pPr>
    </w:p>
    <w:p w:rsidR="00D126E6" w:rsidRPr="002062C9" w:rsidRDefault="00D126E6">
      <w:pPr>
        <w:pStyle w:val="normal0"/>
        <w:jc w:val="both"/>
      </w:pPr>
      <w:r>
        <w:t>Для отчета по заданию необходимо предоставить ссылку на набор данных и ссылку на репозиторий с кодом.</w:t>
      </w:r>
    </w:p>
    <w:sectPr w:rsidR="00D126E6" w:rsidRPr="002062C9" w:rsidSect="00994205">
      <w:pgSz w:w="11909" w:h="16834"/>
      <w:pgMar w:top="568" w:right="1440" w:bottom="709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67551"/>
    <w:multiLevelType w:val="hybridMultilevel"/>
    <w:tmpl w:val="6F48ABAC"/>
    <w:lvl w:ilvl="0" w:tplc="F63C0FCC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3540"/>
    <w:rsid w:val="00050C67"/>
    <w:rsid w:val="000812B1"/>
    <w:rsid w:val="00086472"/>
    <w:rsid w:val="00121D11"/>
    <w:rsid w:val="001A1A1E"/>
    <w:rsid w:val="001A6912"/>
    <w:rsid w:val="002034E2"/>
    <w:rsid w:val="002062C9"/>
    <w:rsid w:val="0021269F"/>
    <w:rsid w:val="00244F55"/>
    <w:rsid w:val="00272F5F"/>
    <w:rsid w:val="0044302D"/>
    <w:rsid w:val="004866D4"/>
    <w:rsid w:val="004A2C1A"/>
    <w:rsid w:val="004B2C07"/>
    <w:rsid w:val="004D1ED4"/>
    <w:rsid w:val="00514537"/>
    <w:rsid w:val="005579FE"/>
    <w:rsid w:val="005946C2"/>
    <w:rsid w:val="005C1C3F"/>
    <w:rsid w:val="005C3ED3"/>
    <w:rsid w:val="00651617"/>
    <w:rsid w:val="00671D88"/>
    <w:rsid w:val="006725FF"/>
    <w:rsid w:val="00685A92"/>
    <w:rsid w:val="006A702C"/>
    <w:rsid w:val="006B75DA"/>
    <w:rsid w:val="0078354A"/>
    <w:rsid w:val="0078604A"/>
    <w:rsid w:val="007867E3"/>
    <w:rsid w:val="007E6A7B"/>
    <w:rsid w:val="007E7E9C"/>
    <w:rsid w:val="0081568E"/>
    <w:rsid w:val="008277BF"/>
    <w:rsid w:val="00873DA5"/>
    <w:rsid w:val="00876291"/>
    <w:rsid w:val="0088413B"/>
    <w:rsid w:val="00886A15"/>
    <w:rsid w:val="00897A48"/>
    <w:rsid w:val="008F5A81"/>
    <w:rsid w:val="00936174"/>
    <w:rsid w:val="00942C0E"/>
    <w:rsid w:val="00994205"/>
    <w:rsid w:val="00996964"/>
    <w:rsid w:val="009A4415"/>
    <w:rsid w:val="009C3872"/>
    <w:rsid w:val="009D3540"/>
    <w:rsid w:val="00A70F1B"/>
    <w:rsid w:val="00B10CAB"/>
    <w:rsid w:val="00B157E3"/>
    <w:rsid w:val="00B7461B"/>
    <w:rsid w:val="00BA7EDB"/>
    <w:rsid w:val="00BD6817"/>
    <w:rsid w:val="00BF6011"/>
    <w:rsid w:val="00C07E39"/>
    <w:rsid w:val="00C62149"/>
    <w:rsid w:val="00D0587F"/>
    <w:rsid w:val="00D126E6"/>
    <w:rsid w:val="00D82651"/>
    <w:rsid w:val="00D828F2"/>
    <w:rsid w:val="00D87C7B"/>
    <w:rsid w:val="00DB61F0"/>
    <w:rsid w:val="00DC7879"/>
    <w:rsid w:val="00E51B58"/>
    <w:rsid w:val="00F072A6"/>
    <w:rsid w:val="00F7063E"/>
    <w:rsid w:val="00F82C69"/>
    <w:rsid w:val="00F91E0B"/>
    <w:rsid w:val="00FB4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817"/>
    <w:pPr>
      <w:spacing w:line="276" w:lineRule="auto"/>
    </w:pPr>
  </w:style>
  <w:style w:type="paragraph" w:styleId="Heading1">
    <w:name w:val="heading 1"/>
    <w:basedOn w:val="normal0"/>
    <w:next w:val="normal0"/>
    <w:link w:val="Heading1Char"/>
    <w:uiPriority w:val="99"/>
    <w:qFormat/>
    <w:rsid w:val="009D354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uiPriority w:val="99"/>
    <w:qFormat/>
    <w:rsid w:val="009D354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link w:val="Heading3Char"/>
    <w:uiPriority w:val="99"/>
    <w:qFormat/>
    <w:rsid w:val="009D354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/>
    <w:rsid w:val="009D35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/>
    <w:rsid w:val="009D354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link w:val="Heading6Char"/>
    <w:uiPriority w:val="99"/>
    <w:qFormat/>
    <w:rsid w:val="009D354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579F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579F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579F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579F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579F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579FE"/>
    <w:rPr>
      <w:rFonts w:ascii="Calibri" w:hAnsi="Calibri" w:cs="Times New Roman"/>
      <w:b/>
      <w:bCs/>
    </w:rPr>
  </w:style>
  <w:style w:type="paragraph" w:customStyle="1" w:styleId="normal0">
    <w:name w:val="normal"/>
    <w:uiPriority w:val="99"/>
    <w:rsid w:val="009D3540"/>
    <w:pPr>
      <w:spacing w:line="276" w:lineRule="auto"/>
    </w:pPr>
  </w:style>
  <w:style w:type="paragraph" w:styleId="Title">
    <w:name w:val="Title"/>
    <w:basedOn w:val="normal0"/>
    <w:next w:val="normal0"/>
    <w:link w:val="TitleChar"/>
    <w:uiPriority w:val="99"/>
    <w:qFormat/>
    <w:rsid w:val="009D354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5579FE"/>
    <w:rPr>
      <w:rFonts w:ascii="Cambria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0"/>
    <w:next w:val="normal0"/>
    <w:link w:val="SubtitleChar"/>
    <w:uiPriority w:val="99"/>
    <w:qFormat/>
    <w:rsid w:val="009D354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5579FE"/>
    <w:rPr>
      <w:rFonts w:ascii="Cambria" w:hAnsi="Cambria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651617"/>
    <w:rPr>
      <w:rFonts w:cs="Times New Roman"/>
      <w:color w:val="0000FF"/>
      <w:u w:val="single"/>
    </w:rPr>
  </w:style>
  <w:style w:type="character" w:customStyle="1" w:styleId="extendedtext-shortextended-textshort">
    <w:name w:val="extendedtext-short extended-text__short"/>
    <w:basedOn w:val="DefaultParagraphFont"/>
    <w:uiPriority w:val="99"/>
    <w:rsid w:val="00121D1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183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83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222</TotalTime>
  <Pages>1</Pages>
  <Words>131</Words>
  <Characters>751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Win</dc:title>
  <dc:subject/>
  <dc:creator>AM4</dc:creator>
  <cp:keywords/>
  <dc:description/>
  <cp:lastModifiedBy>ПользовательHP</cp:lastModifiedBy>
  <cp:revision>16</cp:revision>
  <dcterms:created xsi:type="dcterms:W3CDTF">2023-02-16T05:36:00Z</dcterms:created>
  <dcterms:modified xsi:type="dcterms:W3CDTF">2025-04-04T13:58:00Z</dcterms:modified>
</cp:coreProperties>
</file>